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87" w:type="dxa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195"/>
        <w:gridCol w:w="6282"/>
      </w:tblGrid>
      <w:tr w:rsidR="00DD12AF" w14:paraId="106DBA01" w14:textId="77777777" w:rsidTr="00A75179">
        <w:tc>
          <w:tcPr>
            <w:tcW w:w="1710" w:type="dxa"/>
          </w:tcPr>
          <w:p w14:paraId="315EE673" w14:textId="77777777" w:rsidR="00DD12AF" w:rsidRDefault="00DD12AF" w:rsidP="005155E9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ACFDC80" wp14:editId="234B00DB">
                      <wp:extent cx="753745" cy="753745"/>
                      <wp:effectExtent l="19050" t="19050" r="46355" b="46355"/>
                      <wp:docPr id="78" name="Rectángul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3745" cy="753745"/>
                              </a:xfrm>
                              <a:prstGeom prst="rect">
                                <a:avLst/>
                              </a:prstGeom>
                              <a:noFill/>
                              <a:ln w="635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AFC8E2" w14:textId="085BBF40" w:rsidR="00DD12AF" w:rsidRPr="001D2F9A" w:rsidRDefault="00DD12AF" w:rsidP="00DD12AF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ACFDC80" id="Rectángulo 78" o:spid="_x0000_s1026" style="width:59.35pt;height:5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" filled="f" strokecolor="white [3212]" strokeweight="5pt">
                      <v:textbox>
                        <w:txbxContent>
                          <w:p w14:paraId="7BAFC8E2" w14:textId="085BBF40" w:rsidR="00DD12AF" w:rsidRPr="001D2F9A" w:rsidRDefault="00DD12AF" w:rsidP="00DD12AF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3195" w:type="dxa"/>
            <w:vAlign w:val="center"/>
          </w:tcPr>
          <w:p w14:paraId="5786CCD5" w14:textId="2F8E5299" w:rsidR="00DD12AF" w:rsidRPr="00F6421B" w:rsidRDefault="00F6421B" w:rsidP="00F6421B">
            <w:pPr>
              <w:pStyle w:val="Subttulo"/>
              <w:rPr>
                <w:sz w:val="36"/>
                <w:szCs w:val="36"/>
              </w:rPr>
            </w:pPr>
            <w:r w:rsidRPr="00F6421B">
              <w:rPr>
                <w:sz w:val="36"/>
                <w:szCs w:val="36"/>
                <w:lang w:bidi="es-ES"/>
              </w:rPr>
              <w:t>Presupuesto desarrollo web</w:t>
            </w:r>
          </w:p>
        </w:tc>
        <w:tc>
          <w:tcPr>
            <w:tcW w:w="6282" w:type="dxa"/>
          </w:tcPr>
          <w:p w14:paraId="696CDD2B" w14:textId="77777777" w:rsidR="00DD12AF" w:rsidRDefault="00DD12AF" w:rsidP="005155E9"/>
        </w:tc>
      </w:tr>
      <w:tr w:rsidR="00DD12AF" w14:paraId="1DE8477E" w14:textId="77777777" w:rsidTr="00A75179">
        <w:trPr>
          <w:trHeight w:val="7668"/>
        </w:trPr>
        <w:tc>
          <w:tcPr>
            <w:tcW w:w="4905" w:type="dxa"/>
            <w:gridSpan w:val="2"/>
          </w:tcPr>
          <w:p w14:paraId="5C8563BF" w14:textId="77777777" w:rsidR="00DD12AF" w:rsidRDefault="00DD12AF" w:rsidP="005155E9"/>
        </w:tc>
        <w:tc>
          <w:tcPr>
            <w:tcW w:w="6282" w:type="dxa"/>
          </w:tcPr>
          <w:p w14:paraId="045076C0" w14:textId="77777777" w:rsidR="00DD12AF" w:rsidRDefault="00DD12AF" w:rsidP="005155E9"/>
        </w:tc>
      </w:tr>
      <w:tr w:rsidR="00DD12AF" w14:paraId="6223402F" w14:textId="77777777" w:rsidTr="00A75179">
        <w:trPr>
          <w:trHeight w:val="4860"/>
        </w:trPr>
        <w:tc>
          <w:tcPr>
            <w:tcW w:w="4905" w:type="dxa"/>
            <w:gridSpan w:val="2"/>
          </w:tcPr>
          <w:p w14:paraId="52B9D23C" w14:textId="77777777" w:rsidR="00A16110" w:rsidRPr="00F50966" w:rsidRDefault="00A16110" w:rsidP="00A16110">
            <w:pPr>
              <w:pStyle w:val="Ttulo1"/>
            </w:pPr>
            <w:r>
              <w:t>Diseño del sitio web</w:t>
            </w:r>
          </w:p>
          <w:p w14:paraId="2AF251A5" w14:textId="77777777" w:rsidR="00A16110" w:rsidRDefault="00A16110" w:rsidP="00A16110">
            <w:pPr>
              <w:pStyle w:val="Normalsobrefondooscuro"/>
            </w:pPr>
            <w:r>
              <w:t>Se realizará un análisis sobre lo que el cliente desea implementar. Cumpliendo con las expectativas deseas.</w:t>
            </w:r>
          </w:p>
          <w:p w14:paraId="13C3E31B" w14:textId="76C40FA9" w:rsidR="00A16110" w:rsidRDefault="00A16110" w:rsidP="00A16110">
            <w:pPr>
              <w:pStyle w:val="Normalsobrefondooscuro"/>
            </w:pPr>
            <w:r>
              <w:t xml:space="preserve">Se comenzará realizando la maquetación del sitio, el mismo podrá tener </w:t>
            </w:r>
            <w:r w:rsidR="00F9055B">
              <w:t>algunas ediciones</w:t>
            </w:r>
            <w:r>
              <w:t>, hasta finalizar el proyecto.</w:t>
            </w:r>
          </w:p>
          <w:p w14:paraId="5BAF38AE" w14:textId="2D32DFE3" w:rsidR="00A16110" w:rsidRPr="00A16110" w:rsidRDefault="00A16110" w:rsidP="00A16110">
            <w:pPr>
              <w:pStyle w:val="Normalsobrefondooscuro"/>
            </w:pPr>
            <w:r>
              <w:t>Se presentará un boceto de la estructura web, luego se implementará en código y se brindará un plazo de entrega.</w:t>
            </w:r>
          </w:p>
        </w:tc>
        <w:tc>
          <w:tcPr>
            <w:tcW w:w="6282" w:type="dxa"/>
          </w:tcPr>
          <w:p w14:paraId="6C1E5156" w14:textId="77777777" w:rsidR="00DD12AF" w:rsidRDefault="00DD12AF" w:rsidP="005155E9"/>
        </w:tc>
      </w:tr>
    </w:tbl>
    <w:p w14:paraId="7D62334C" w14:textId="77777777" w:rsidR="005155E9" w:rsidRPr="00DD12AF" w:rsidRDefault="005155E9" w:rsidP="00DD12AF">
      <w:pPr>
        <w:pStyle w:val="Sinespaciado"/>
      </w:pPr>
    </w:p>
    <w:p w14:paraId="3B56DDDA" w14:textId="77777777" w:rsidR="00261604" w:rsidRPr="00DD12AF" w:rsidRDefault="00261604" w:rsidP="00DD12AF">
      <w:pPr>
        <w:pStyle w:val="Sinespaciado"/>
        <w:sectPr w:rsidR="00261604" w:rsidRPr="00DD12AF" w:rsidSect="00A75179">
          <w:headerReference w:type="default" r:id="rId10"/>
          <w:footerReference w:type="even" r:id="rId11"/>
          <w:footerReference w:type="default" r:id="rId12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354"/>
        <w:gridCol w:w="4827"/>
        <w:gridCol w:w="874"/>
        <w:gridCol w:w="268"/>
        <w:gridCol w:w="355"/>
      </w:tblGrid>
      <w:tr w:rsidR="001649E4" w14:paraId="19B17D0A" w14:textId="77777777" w:rsidTr="006D31CA">
        <w:trPr>
          <w:trHeight w:val="6147"/>
        </w:trPr>
        <w:tc>
          <w:tcPr>
            <w:tcW w:w="354" w:type="dxa"/>
          </w:tcPr>
          <w:p w14:paraId="0E89B5C3" w14:textId="77777777" w:rsidR="001649E4" w:rsidRDefault="001649E4" w:rsidP="006D31CA"/>
        </w:tc>
        <w:tc>
          <w:tcPr>
            <w:tcW w:w="4827" w:type="dxa"/>
          </w:tcPr>
          <w:p w14:paraId="540EAAD8" w14:textId="77777777" w:rsidR="001649E4" w:rsidRDefault="001649E4" w:rsidP="006D31CA"/>
        </w:tc>
        <w:tc>
          <w:tcPr>
            <w:tcW w:w="874" w:type="dxa"/>
          </w:tcPr>
          <w:p w14:paraId="51BCF25D" w14:textId="77777777" w:rsidR="001649E4" w:rsidRDefault="001649E4" w:rsidP="006D31CA"/>
        </w:tc>
        <w:tc>
          <w:tcPr>
            <w:tcW w:w="268" w:type="dxa"/>
            <w:vMerge w:val="restart"/>
          </w:tcPr>
          <w:p w14:paraId="58AAC814" w14:textId="77777777" w:rsidR="001649E4" w:rsidRDefault="001649E4" w:rsidP="006D31CA">
            <w:pPr>
              <w:pStyle w:val="Normalsobrefondooscuro"/>
            </w:pPr>
          </w:p>
        </w:tc>
        <w:tc>
          <w:tcPr>
            <w:tcW w:w="355" w:type="dxa"/>
            <w:vMerge w:val="restart"/>
          </w:tcPr>
          <w:p w14:paraId="3B1B1997" w14:textId="77777777" w:rsidR="001649E4" w:rsidRDefault="001649E4" w:rsidP="006D31CA">
            <w:pPr>
              <w:pStyle w:val="Normalsobrefondooscuro"/>
            </w:pPr>
          </w:p>
        </w:tc>
      </w:tr>
      <w:tr w:rsidR="001649E4" w14:paraId="4D155614" w14:textId="77777777" w:rsidTr="006D31CA">
        <w:trPr>
          <w:trHeight w:val="2880"/>
        </w:trPr>
        <w:tc>
          <w:tcPr>
            <w:tcW w:w="354" w:type="dxa"/>
          </w:tcPr>
          <w:p w14:paraId="4916B18A" w14:textId="77777777" w:rsidR="001649E4" w:rsidRDefault="001649E4" w:rsidP="006D31CA"/>
        </w:tc>
        <w:tc>
          <w:tcPr>
            <w:tcW w:w="4827" w:type="dxa"/>
            <w:vMerge w:val="restart"/>
          </w:tcPr>
          <w:p w14:paraId="083EDBCF" w14:textId="6C2BAED5" w:rsidR="001649E4" w:rsidRDefault="001649E4" w:rsidP="006D31CA">
            <w:pPr>
              <w:pStyle w:val="Ttulo1"/>
            </w:pPr>
            <w:r>
              <w:t>Fases del proyecto</w:t>
            </w:r>
          </w:p>
          <w:p w14:paraId="03A9AA05" w14:textId="77777777" w:rsidR="001649E4" w:rsidRDefault="001649E4" w:rsidP="001649E4">
            <w:r>
              <w:t>Se realizará una primera reunión con el cliente, para que pueda informar el contenido que desea plasmar en su sitio web.</w:t>
            </w:r>
          </w:p>
          <w:p w14:paraId="1EEC2C27" w14:textId="77777777" w:rsidR="001649E4" w:rsidRDefault="001649E4" w:rsidP="001649E4">
            <w:r>
              <w:t>Se dará inicio al proyecto, realizando un boceto de la página. Se definirá estilos, paletas de color, tipografías y las diferentes funcionalidades.</w:t>
            </w:r>
          </w:p>
          <w:p w14:paraId="65669FB2" w14:textId="77777777" w:rsidR="001649E4" w:rsidRDefault="001649E4" w:rsidP="001649E4">
            <w:r>
              <w:t xml:space="preserve">En el plazo de 48 </w:t>
            </w:r>
            <w:proofErr w:type="spellStart"/>
            <w:r>
              <w:t>hs</w:t>
            </w:r>
            <w:proofErr w:type="spellEnd"/>
            <w:r>
              <w:t>, se enviará un mail con el primer diseño. Una vez recibido, se tendrá que informar si desean realizar cambios, y se comenzará a estructurar la página.</w:t>
            </w:r>
          </w:p>
          <w:p w14:paraId="2D094D1A" w14:textId="77777777" w:rsidR="001649E4" w:rsidRDefault="001649E4" w:rsidP="001649E4">
            <w:r>
              <w:t>El presupuesto incluye hasta 5 cambios sin costo adicional.</w:t>
            </w:r>
          </w:p>
          <w:p w14:paraId="58DFA554" w14:textId="77777777" w:rsidR="001649E4" w:rsidRDefault="001649E4" w:rsidP="001649E4">
            <w:r>
              <w:t xml:space="preserve">Se brindará la fecha de finalización del proyecto, una vez recibido todos los materiales necesarios para su desarrollo. </w:t>
            </w:r>
          </w:p>
          <w:p w14:paraId="16D65AEA" w14:textId="77777777" w:rsidR="001649E4" w:rsidRDefault="001649E4" w:rsidP="001649E4">
            <w:r>
              <w:t>Para la creación de su sitio web, utilizaremos:</w:t>
            </w:r>
          </w:p>
          <w:p w14:paraId="386A7CDA" w14:textId="77777777" w:rsidR="001649E4" w:rsidRDefault="001649E4" w:rsidP="001649E4">
            <w:r>
              <w:t xml:space="preserve">-Maquetado y diseño web: Visual Studio </w:t>
            </w:r>
            <w:proofErr w:type="spellStart"/>
            <w:r>
              <w:t>Code</w:t>
            </w:r>
            <w:proofErr w:type="spellEnd"/>
            <w:r>
              <w:t xml:space="preserve">, GIT, </w:t>
            </w:r>
            <w:proofErr w:type="spellStart"/>
            <w:r>
              <w:t>Node</w:t>
            </w:r>
            <w:proofErr w:type="spellEnd"/>
            <w:r>
              <w:t xml:space="preserve"> JS.</w:t>
            </w:r>
          </w:p>
          <w:p w14:paraId="3B35CA2B" w14:textId="684499B9" w:rsidR="001649E4" w:rsidRDefault="001649E4" w:rsidP="001649E4">
            <w:r>
              <w:t>-Códigos: HTML5, CSS y SCSS.</w:t>
            </w:r>
          </w:p>
        </w:tc>
        <w:tc>
          <w:tcPr>
            <w:tcW w:w="874" w:type="dxa"/>
          </w:tcPr>
          <w:p w14:paraId="1999B328" w14:textId="77777777" w:rsidR="001649E4" w:rsidRDefault="001649E4" w:rsidP="006D31CA"/>
        </w:tc>
        <w:tc>
          <w:tcPr>
            <w:tcW w:w="268" w:type="dxa"/>
            <w:vMerge/>
          </w:tcPr>
          <w:p w14:paraId="387ACFB6" w14:textId="77777777" w:rsidR="001649E4" w:rsidRDefault="001649E4" w:rsidP="006D31CA"/>
        </w:tc>
        <w:tc>
          <w:tcPr>
            <w:tcW w:w="355" w:type="dxa"/>
            <w:vMerge/>
          </w:tcPr>
          <w:p w14:paraId="609B9E50" w14:textId="77777777" w:rsidR="001649E4" w:rsidRDefault="001649E4" w:rsidP="006D31CA"/>
        </w:tc>
      </w:tr>
      <w:tr w:rsidR="001649E4" w14:paraId="64F8CB6C" w14:textId="77777777" w:rsidTr="006D31CA">
        <w:trPr>
          <w:gridAfter w:val="2"/>
          <w:wAfter w:w="623" w:type="dxa"/>
          <w:trHeight w:val="5130"/>
        </w:trPr>
        <w:tc>
          <w:tcPr>
            <w:tcW w:w="354" w:type="dxa"/>
          </w:tcPr>
          <w:p w14:paraId="46941023" w14:textId="77777777" w:rsidR="001649E4" w:rsidRDefault="001649E4" w:rsidP="006D31CA"/>
        </w:tc>
        <w:tc>
          <w:tcPr>
            <w:tcW w:w="4827" w:type="dxa"/>
            <w:vMerge/>
          </w:tcPr>
          <w:p w14:paraId="393BE482" w14:textId="77777777" w:rsidR="001649E4" w:rsidRDefault="001649E4" w:rsidP="006D31CA"/>
        </w:tc>
        <w:tc>
          <w:tcPr>
            <w:tcW w:w="874" w:type="dxa"/>
          </w:tcPr>
          <w:p w14:paraId="49BA283E" w14:textId="77777777" w:rsidR="001649E4" w:rsidRDefault="001649E4" w:rsidP="006D31CA"/>
        </w:tc>
      </w:tr>
    </w:tbl>
    <w:p w14:paraId="37A0DEB4" w14:textId="77777777" w:rsidR="005155E9" w:rsidRDefault="005155E9" w:rsidP="00B82BB3">
      <w:pPr>
        <w:pStyle w:val="Sinespaciado"/>
      </w:pPr>
    </w:p>
    <w:p w14:paraId="318C6B85" w14:textId="77777777" w:rsidR="00261604" w:rsidRDefault="00261604" w:rsidP="00B82BB3">
      <w:pPr>
        <w:pStyle w:val="Sinespaciado"/>
        <w:sectPr w:rsidR="00261604" w:rsidSect="00A75179">
          <w:headerReference w:type="default" r:id="rId13"/>
          <w:footerReference w:type="default" r:id="rId14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355"/>
        <w:gridCol w:w="4836"/>
        <w:gridCol w:w="873"/>
        <w:gridCol w:w="268"/>
        <w:gridCol w:w="4500"/>
        <w:gridCol w:w="354"/>
      </w:tblGrid>
      <w:tr w:rsidR="002C3D28" w14:paraId="396C660E" w14:textId="77777777" w:rsidTr="002C3D28">
        <w:trPr>
          <w:trHeight w:val="4140"/>
        </w:trPr>
        <w:tc>
          <w:tcPr>
            <w:tcW w:w="360" w:type="dxa"/>
            <w:vMerge w:val="restart"/>
          </w:tcPr>
          <w:p w14:paraId="730595C5" w14:textId="77777777" w:rsidR="002C3D28" w:rsidRDefault="002C3D28" w:rsidP="00970DBA"/>
        </w:tc>
        <w:tc>
          <w:tcPr>
            <w:tcW w:w="4950" w:type="dxa"/>
            <w:vMerge w:val="restart"/>
          </w:tcPr>
          <w:p w14:paraId="384F9935" w14:textId="77777777" w:rsidR="002C3D28" w:rsidRDefault="002C3D28" w:rsidP="00970DBA"/>
        </w:tc>
        <w:tc>
          <w:tcPr>
            <w:tcW w:w="900" w:type="dxa"/>
            <w:vMerge w:val="restart"/>
          </w:tcPr>
          <w:p w14:paraId="60B55CCB" w14:textId="77777777" w:rsidR="002C3D28" w:rsidRDefault="002C3D28" w:rsidP="00970DBA"/>
        </w:tc>
        <w:tc>
          <w:tcPr>
            <w:tcW w:w="270" w:type="dxa"/>
          </w:tcPr>
          <w:p w14:paraId="28B5D015" w14:textId="77777777" w:rsidR="002C3D28" w:rsidRDefault="002C3D28" w:rsidP="00970DBA">
            <w:pPr>
              <w:pStyle w:val="Normalsobrefondooscuro"/>
            </w:pPr>
          </w:p>
        </w:tc>
        <w:tc>
          <w:tcPr>
            <w:tcW w:w="4680" w:type="dxa"/>
          </w:tcPr>
          <w:p w14:paraId="61FC8487" w14:textId="77777777" w:rsidR="002C3D28" w:rsidRDefault="002C3D28" w:rsidP="002C3D28">
            <w:pPr>
              <w:pStyle w:val="Cita"/>
            </w:pPr>
          </w:p>
        </w:tc>
        <w:tc>
          <w:tcPr>
            <w:tcW w:w="360" w:type="dxa"/>
            <w:vMerge w:val="restart"/>
          </w:tcPr>
          <w:p w14:paraId="2F751326" w14:textId="77777777" w:rsidR="002C3D28" w:rsidRDefault="002C3D28" w:rsidP="00970DBA">
            <w:pPr>
              <w:pStyle w:val="Normalsobrefondooscuro"/>
            </w:pPr>
          </w:p>
        </w:tc>
      </w:tr>
      <w:tr w:rsidR="002C3D28" w14:paraId="2AAB3069" w14:textId="77777777" w:rsidTr="002C3D28">
        <w:trPr>
          <w:trHeight w:val="1791"/>
        </w:trPr>
        <w:tc>
          <w:tcPr>
            <w:tcW w:w="360" w:type="dxa"/>
            <w:vMerge/>
          </w:tcPr>
          <w:p w14:paraId="0E940B58" w14:textId="77777777" w:rsidR="002C3D28" w:rsidRDefault="002C3D28" w:rsidP="00970DBA"/>
        </w:tc>
        <w:tc>
          <w:tcPr>
            <w:tcW w:w="4950" w:type="dxa"/>
            <w:vMerge/>
          </w:tcPr>
          <w:p w14:paraId="6083E3CB" w14:textId="77777777" w:rsidR="002C3D28" w:rsidRDefault="002C3D28" w:rsidP="00970DBA"/>
        </w:tc>
        <w:tc>
          <w:tcPr>
            <w:tcW w:w="900" w:type="dxa"/>
            <w:vMerge/>
          </w:tcPr>
          <w:p w14:paraId="3EC6BEC2" w14:textId="77777777" w:rsidR="002C3D28" w:rsidRDefault="002C3D28" w:rsidP="00970DBA"/>
        </w:tc>
        <w:tc>
          <w:tcPr>
            <w:tcW w:w="4950" w:type="dxa"/>
            <w:gridSpan w:val="2"/>
            <w:vMerge w:val="restart"/>
            <w:vAlign w:val="center"/>
          </w:tcPr>
          <w:p w14:paraId="6990F469" w14:textId="656F2096" w:rsidR="002C3D28" w:rsidRPr="002C3D28" w:rsidRDefault="002C3D28" w:rsidP="002C3D28">
            <w:pPr>
              <w:pStyle w:val="Cita"/>
            </w:pPr>
          </w:p>
        </w:tc>
        <w:tc>
          <w:tcPr>
            <w:tcW w:w="360" w:type="dxa"/>
            <w:vMerge/>
          </w:tcPr>
          <w:p w14:paraId="78FD5B79" w14:textId="77777777" w:rsidR="002C3D28" w:rsidRDefault="002C3D28" w:rsidP="00970DBA">
            <w:pPr>
              <w:pStyle w:val="Normalsobrefondooscuro"/>
            </w:pPr>
          </w:p>
        </w:tc>
      </w:tr>
      <w:tr w:rsidR="002C3D28" w14:paraId="77B6B210" w14:textId="77777777" w:rsidTr="009A5B01">
        <w:trPr>
          <w:trHeight w:val="3240"/>
        </w:trPr>
        <w:tc>
          <w:tcPr>
            <w:tcW w:w="360" w:type="dxa"/>
          </w:tcPr>
          <w:p w14:paraId="046D04F0" w14:textId="77777777" w:rsidR="002C3D28" w:rsidRDefault="002C3D28" w:rsidP="00970DBA"/>
        </w:tc>
        <w:tc>
          <w:tcPr>
            <w:tcW w:w="4950" w:type="dxa"/>
            <w:vMerge w:val="restart"/>
          </w:tcPr>
          <w:p w14:paraId="3FD27562" w14:textId="77777777" w:rsidR="001649E4" w:rsidRDefault="001649E4" w:rsidP="001649E4">
            <w:pPr>
              <w:pStyle w:val="Ttulo1"/>
            </w:pPr>
            <w:r>
              <w:t>desarroLLO del proyecto</w:t>
            </w:r>
          </w:p>
          <w:p w14:paraId="25222B85" w14:textId="77777777" w:rsidR="001649E4" w:rsidRDefault="001649E4" w:rsidP="001649E4">
            <w:r>
              <w:t>El presupuesto incluye:</w:t>
            </w:r>
          </w:p>
          <w:p w14:paraId="2AEC5A92" w14:textId="77777777" w:rsidR="001649E4" w:rsidRDefault="001649E4" w:rsidP="001649E4">
            <w:r>
              <w:t>-Se generará una página web, siguiendo los acordado con el cliente. Incluirá 5 sitios dentro de la misma. La página web se entregará funcionando y subida al servidor</w:t>
            </w:r>
          </w:p>
          <w:p w14:paraId="485B50EE" w14:textId="77777777" w:rsidR="001649E4" w:rsidRDefault="001649E4" w:rsidP="001649E4">
            <w:r>
              <w:t>-Se adaptará a diferentes dispositivos.</w:t>
            </w:r>
          </w:p>
          <w:p w14:paraId="723C95A5" w14:textId="77777777" w:rsidR="001649E4" w:rsidRDefault="001649E4" w:rsidP="001649E4">
            <w:r>
              <w:t>-La página tendrá un buen posicionamiento dentro de los motores de búsqueda, ya que nos enfocaremos en su SEO.</w:t>
            </w:r>
          </w:p>
          <w:p w14:paraId="1945DD52" w14:textId="77777777" w:rsidR="001649E4" w:rsidRDefault="001649E4" w:rsidP="001649E4">
            <w:r>
              <w:t>-El cliente podrá elegir el hosting.</w:t>
            </w:r>
          </w:p>
          <w:p w14:paraId="2848485D" w14:textId="77777777" w:rsidR="001649E4" w:rsidRDefault="001649E4" w:rsidP="001649E4">
            <w:r>
              <w:t>No incluye:</w:t>
            </w:r>
          </w:p>
          <w:p w14:paraId="780CECC0" w14:textId="77777777" w:rsidR="001649E4" w:rsidRDefault="001649E4" w:rsidP="001649E4">
            <w:r>
              <w:t>-Pago de dominio.</w:t>
            </w:r>
          </w:p>
          <w:p w14:paraId="22E38135" w14:textId="77777777" w:rsidR="001649E4" w:rsidRDefault="001649E4" w:rsidP="001649E4">
            <w:r>
              <w:t>-Pago de hosting</w:t>
            </w:r>
          </w:p>
          <w:p w14:paraId="0CE080AF" w14:textId="77777777" w:rsidR="001649E4" w:rsidRDefault="001649E4" w:rsidP="001649E4">
            <w:r>
              <w:t>-Carro de compras</w:t>
            </w:r>
          </w:p>
          <w:p w14:paraId="1E5FE69D" w14:textId="1BB5766B" w:rsidR="00140762" w:rsidRDefault="001649E4" w:rsidP="001649E4">
            <w:r>
              <w:t>-</w:t>
            </w:r>
            <w:proofErr w:type="spellStart"/>
            <w:r>
              <w:t>Logueo</w:t>
            </w:r>
            <w:proofErr w:type="spellEnd"/>
            <w:r>
              <w:t xml:space="preserve"> ni registro de usuario.</w:t>
            </w:r>
          </w:p>
        </w:tc>
        <w:tc>
          <w:tcPr>
            <w:tcW w:w="900" w:type="dxa"/>
          </w:tcPr>
          <w:p w14:paraId="601EDBB1" w14:textId="77777777" w:rsidR="002C3D28" w:rsidRDefault="002C3D28" w:rsidP="00970DBA"/>
        </w:tc>
        <w:tc>
          <w:tcPr>
            <w:tcW w:w="4950" w:type="dxa"/>
            <w:gridSpan w:val="2"/>
            <w:vMerge/>
          </w:tcPr>
          <w:p w14:paraId="1ADEFA28" w14:textId="77777777" w:rsidR="002C3D28" w:rsidRDefault="002C3D28" w:rsidP="002C3D28">
            <w:pPr>
              <w:pStyle w:val="Cita"/>
            </w:pPr>
          </w:p>
        </w:tc>
        <w:tc>
          <w:tcPr>
            <w:tcW w:w="360" w:type="dxa"/>
            <w:vMerge/>
          </w:tcPr>
          <w:p w14:paraId="772F96BC" w14:textId="77777777" w:rsidR="002C3D28" w:rsidRDefault="002C3D28" w:rsidP="00970DBA"/>
        </w:tc>
      </w:tr>
      <w:tr w:rsidR="002C3D28" w14:paraId="4D528342" w14:textId="77777777" w:rsidTr="00970DBA">
        <w:trPr>
          <w:trHeight w:val="5130"/>
        </w:trPr>
        <w:tc>
          <w:tcPr>
            <w:tcW w:w="360" w:type="dxa"/>
          </w:tcPr>
          <w:p w14:paraId="36DA151C" w14:textId="77777777" w:rsidR="002C3D28" w:rsidRDefault="002C3D28" w:rsidP="00970DBA"/>
        </w:tc>
        <w:tc>
          <w:tcPr>
            <w:tcW w:w="4950" w:type="dxa"/>
            <w:vMerge/>
          </w:tcPr>
          <w:p w14:paraId="6768B267" w14:textId="77777777" w:rsidR="002C3D28" w:rsidRDefault="002C3D28" w:rsidP="00970DBA"/>
        </w:tc>
        <w:tc>
          <w:tcPr>
            <w:tcW w:w="900" w:type="dxa"/>
          </w:tcPr>
          <w:p w14:paraId="36911473" w14:textId="77777777" w:rsidR="002C3D28" w:rsidRDefault="002C3D28" w:rsidP="00970DBA"/>
        </w:tc>
        <w:tc>
          <w:tcPr>
            <w:tcW w:w="5310" w:type="dxa"/>
            <w:gridSpan w:val="3"/>
          </w:tcPr>
          <w:p w14:paraId="76CA635B" w14:textId="77777777" w:rsidR="002C3D28" w:rsidRDefault="002C3D28" w:rsidP="002C3D28">
            <w:pPr>
              <w:pStyle w:val="Cita"/>
            </w:pPr>
          </w:p>
        </w:tc>
      </w:tr>
    </w:tbl>
    <w:p w14:paraId="718255B6" w14:textId="77777777" w:rsidR="00150DC1" w:rsidRDefault="00150DC1" w:rsidP="002C3D28">
      <w:pPr>
        <w:spacing w:before="0" w:after="0" w:line="240" w:lineRule="auto"/>
      </w:pPr>
    </w:p>
    <w:p w14:paraId="301F260C" w14:textId="77777777" w:rsidR="00261604" w:rsidRDefault="00261604" w:rsidP="002C3D28">
      <w:pPr>
        <w:pStyle w:val="Sinespaciado"/>
        <w:sectPr w:rsidR="00261604" w:rsidSect="00A75179">
          <w:headerReference w:type="default" r:id="rId15"/>
          <w:pgSz w:w="11906" w:h="16838" w:code="9"/>
          <w:pgMar w:top="360" w:right="360" w:bottom="360" w:left="360" w:header="720" w:footer="360" w:gutter="0"/>
          <w:cols w:space="720"/>
          <w:docGrid w:linePitch="360"/>
        </w:sect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4857"/>
        <w:gridCol w:w="441"/>
        <w:gridCol w:w="5888"/>
      </w:tblGrid>
      <w:tr w:rsidR="002C3D28" w:rsidRPr="002C3D28" w14:paraId="60589D7A" w14:textId="77777777" w:rsidTr="002725D8">
        <w:trPr>
          <w:trHeight w:val="5931"/>
        </w:trPr>
        <w:tc>
          <w:tcPr>
            <w:tcW w:w="5040" w:type="dxa"/>
            <w:tcBorders>
              <w:bottom w:val="nil"/>
            </w:tcBorders>
          </w:tcPr>
          <w:p w14:paraId="360368CF" w14:textId="77777777"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450" w:type="dxa"/>
            <w:tcBorders>
              <w:bottom w:val="nil"/>
            </w:tcBorders>
          </w:tcPr>
          <w:p w14:paraId="3BD8ADDB" w14:textId="77777777"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 w:val="restart"/>
          </w:tcPr>
          <w:p w14:paraId="0292908A" w14:textId="0442EBB2" w:rsidR="002C3D28" w:rsidRDefault="00A16110" w:rsidP="002C3D28">
            <w:pPr>
              <w:pStyle w:val="Ttulo1"/>
              <w:rPr>
                <w:b w:val="0"/>
                <w:caps w:val="0"/>
                <w:color w:val="auto"/>
                <w:spacing w:val="0"/>
                <w:sz w:val="24"/>
                <w:szCs w:val="20"/>
              </w:rPr>
            </w:pPr>
            <w:r>
              <w:t>Presupuesto del sitio</w:t>
            </w:r>
          </w:p>
          <w:p w14:paraId="69C5C012" w14:textId="7CB8700E" w:rsidR="001649E4" w:rsidRDefault="001649E4" w:rsidP="001649E4">
            <w:r>
              <w:t>El valor final del proyecto es de USD 500. Se podrá abonar en pesos argentinos al cambio oficial del día.</w:t>
            </w:r>
          </w:p>
          <w:p w14:paraId="626654C5" w14:textId="77777777" w:rsidR="001649E4" w:rsidRDefault="001649E4" w:rsidP="001649E4">
            <w:r>
              <w:t>Para comenzarlo, se deberá realizar un pago del 50% y el otro 50% se tendrá que abonar un vez finalizado.</w:t>
            </w:r>
          </w:p>
          <w:p w14:paraId="0ACEE86E" w14:textId="23AAAE30" w:rsidR="001649E4" w:rsidRDefault="001649E4" w:rsidP="001649E4">
            <w:r>
              <w:t xml:space="preserve">Se podrán tener hasta 5 cambios sin </w:t>
            </w:r>
            <w:r w:rsidR="00A05B5B">
              <w:t>costo.</w:t>
            </w:r>
            <w:r>
              <w:t xml:space="preserve"> </w:t>
            </w:r>
            <w:r w:rsidR="005469D5">
              <w:t>En caso de que</w:t>
            </w:r>
            <w:r>
              <w:t xml:space="preserve"> se desee realizar modificaciones adicionales, su valor será:</w:t>
            </w:r>
          </w:p>
          <w:p w14:paraId="3EB775CA" w14:textId="77777777" w:rsidR="001649E4" w:rsidRDefault="001649E4" w:rsidP="001649E4">
            <w:r>
              <w:t>-Cambios de estilo (colores, tipografías, imágenes, logo) USD 15.</w:t>
            </w:r>
          </w:p>
          <w:p w14:paraId="1F2E9835" w14:textId="77777777" w:rsidR="001649E4" w:rsidRDefault="001649E4" w:rsidP="001649E4">
            <w:r>
              <w:t>-Si se deseas implementar una nueva pantalla USD 50.</w:t>
            </w:r>
          </w:p>
          <w:p w14:paraId="5991EA37" w14:textId="77777777" w:rsidR="001649E4" w:rsidRDefault="001649E4" w:rsidP="001649E4"/>
          <w:p w14:paraId="4DD32C54" w14:textId="77777777" w:rsidR="001649E4" w:rsidRDefault="001649E4" w:rsidP="001649E4">
            <w:r>
              <w:t>IMPORTANTE:</w:t>
            </w:r>
          </w:p>
          <w:p w14:paraId="56597BBA" w14:textId="77777777" w:rsidR="002C3D28" w:rsidRDefault="001649E4" w:rsidP="001649E4">
            <w:pPr>
              <w:spacing w:before="100"/>
            </w:pPr>
            <w:r>
              <w:t>El sitio se subirá una vez abonado el total del proyecto. El precio no incluye pago ni contratación de dominio y servidor.</w:t>
            </w:r>
          </w:p>
          <w:p w14:paraId="4AB6C2B6" w14:textId="4E1A7CD5" w:rsidR="001649E4" w:rsidRPr="002C3D28" w:rsidRDefault="001649E4" w:rsidP="001649E4">
            <w:pPr>
              <w:spacing w:before="100"/>
            </w:pPr>
            <w:r>
              <w:t>Este presupuesto tiene una vigencia de 7 días</w:t>
            </w:r>
            <w:r w:rsidR="00A05B5B">
              <w:t xml:space="preserve"> hábiles</w:t>
            </w:r>
            <w:r w:rsidR="00226E31">
              <w:t>, contando desde el</w:t>
            </w:r>
            <w:r>
              <w:t xml:space="preserve"> 04/08/2022.</w:t>
            </w:r>
          </w:p>
        </w:tc>
      </w:tr>
      <w:tr w:rsidR="002C3D28" w:rsidRPr="002C3D28" w14:paraId="57431D0F" w14:textId="77777777" w:rsidTr="002725D8">
        <w:trPr>
          <w:trHeight w:val="3240"/>
        </w:trPr>
        <w:tc>
          <w:tcPr>
            <w:tcW w:w="5040" w:type="dxa"/>
            <w:vMerge w:val="restart"/>
          </w:tcPr>
          <w:p w14:paraId="429E3799" w14:textId="77777777" w:rsidR="002C3D28" w:rsidRPr="002C3D28" w:rsidRDefault="002C3D28" w:rsidP="002C3D28"/>
        </w:tc>
        <w:tc>
          <w:tcPr>
            <w:tcW w:w="450" w:type="dxa"/>
          </w:tcPr>
          <w:p w14:paraId="4AC7C019" w14:textId="77777777"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/>
          </w:tcPr>
          <w:p w14:paraId="6C215EEA" w14:textId="77777777" w:rsidR="002C3D28" w:rsidRPr="002C3D28" w:rsidRDefault="002C3D28" w:rsidP="002C3D28">
            <w:pPr>
              <w:spacing w:before="0" w:after="0" w:line="240" w:lineRule="auto"/>
            </w:pPr>
          </w:p>
        </w:tc>
      </w:tr>
      <w:tr w:rsidR="002C3D28" w:rsidRPr="002C3D28" w14:paraId="787E2068" w14:textId="77777777" w:rsidTr="002C3D28">
        <w:trPr>
          <w:trHeight w:val="5139"/>
        </w:trPr>
        <w:tc>
          <w:tcPr>
            <w:tcW w:w="5040" w:type="dxa"/>
            <w:vMerge/>
          </w:tcPr>
          <w:p w14:paraId="44BEB193" w14:textId="77777777"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450" w:type="dxa"/>
          </w:tcPr>
          <w:p w14:paraId="62AF282C" w14:textId="77777777" w:rsidR="002C3D28" w:rsidRPr="002C3D28" w:rsidRDefault="002C3D28" w:rsidP="002C3D28">
            <w:pPr>
              <w:spacing w:before="0" w:after="0" w:line="240" w:lineRule="auto"/>
            </w:pPr>
          </w:p>
        </w:tc>
        <w:tc>
          <w:tcPr>
            <w:tcW w:w="6030" w:type="dxa"/>
            <w:vMerge/>
          </w:tcPr>
          <w:p w14:paraId="74A4FCAB" w14:textId="77777777" w:rsidR="002C3D28" w:rsidRPr="002C3D28" w:rsidRDefault="002C3D28" w:rsidP="002C3D28">
            <w:pPr>
              <w:spacing w:before="0" w:after="0" w:line="240" w:lineRule="auto"/>
              <w:rPr>
                <w:b/>
              </w:rPr>
            </w:pPr>
          </w:p>
        </w:tc>
      </w:tr>
    </w:tbl>
    <w:p w14:paraId="19AE3264" w14:textId="77777777" w:rsidR="00150DC1" w:rsidRDefault="00150DC1" w:rsidP="002C3D28">
      <w:pPr>
        <w:pStyle w:val="Sinespaciado"/>
        <w:jc w:val="center"/>
      </w:pPr>
    </w:p>
    <w:sectPr w:rsidR="00150DC1" w:rsidSect="00A75179">
      <w:headerReference w:type="default" r:id="rId16"/>
      <w:pgSz w:w="11906" w:h="16838" w:code="9"/>
      <w:pgMar w:top="360" w:right="360" w:bottom="360" w:left="36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6DFB3" w14:textId="77777777" w:rsidR="00F6421B" w:rsidRDefault="00F6421B" w:rsidP="0040148B">
      <w:pPr>
        <w:spacing w:before="0" w:after="0" w:line="240" w:lineRule="auto"/>
      </w:pPr>
      <w:r>
        <w:separator/>
      </w:r>
    </w:p>
    <w:p w14:paraId="3E30BF61" w14:textId="77777777" w:rsidR="00F6421B" w:rsidRDefault="00F6421B"/>
  </w:endnote>
  <w:endnote w:type="continuationSeparator" w:id="0">
    <w:p w14:paraId="537CE749" w14:textId="77777777" w:rsidR="00F6421B" w:rsidRDefault="00F6421B" w:rsidP="0040148B">
      <w:pPr>
        <w:spacing w:before="0" w:after="0" w:line="240" w:lineRule="auto"/>
      </w:pPr>
      <w:r>
        <w:continuationSeparator/>
      </w:r>
    </w:p>
    <w:p w14:paraId="79C1C8D6" w14:textId="77777777" w:rsidR="00F6421B" w:rsidRDefault="00F642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6540051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8D8F288" w14:textId="77777777" w:rsidR="0040148B" w:rsidRDefault="0040148B" w:rsidP="00ED06D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end"/>
        </w:r>
      </w:p>
    </w:sdtContent>
  </w:sdt>
  <w:p w14:paraId="05DCFF43" w14:textId="77777777" w:rsidR="0040148B" w:rsidRDefault="0040148B" w:rsidP="0040148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397C6" w14:textId="77777777" w:rsidR="0040148B" w:rsidRDefault="0040148B" w:rsidP="002C3D2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10302906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8514D2A" w14:textId="77777777" w:rsidR="002C3D28" w:rsidRDefault="002C3D28" w:rsidP="00ED06D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C4338A">
          <w:rPr>
            <w:rStyle w:val="Nmerodepgina"/>
            <w:noProof/>
            <w:lang w:bidi="es-ES"/>
          </w:rPr>
          <w:t>3</w:t>
        </w:r>
        <w:r>
          <w:rPr>
            <w:rStyle w:val="Nmerodepgina"/>
            <w:lang w:bidi="es-ES"/>
          </w:rPr>
          <w:fldChar w:fldCharType="end"/>
        </w:r>
      </w:p>
    </w:sdtContent>
  </w:sdt>
  <w:p w14:paraId="220A146F" w14:textId="77777777" w:rsidR="002C3D28" w:rsidRDefault="002C3D28" w:rsidP="0040148B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C89AF" w14:textId="77777777" w:rsidR="00F6421B" w:rsidRDefault="00F6421B" w:rsidP="0040148B">
      <w:pPr>
        <w:spacing w:before="0" w:after="0" w:line="240" w:lineRule="auto"/>
      </w:pPr>
      <w:r>
        <w:separator/>
      </w:r>
    </w:p>
    <w:p w14:paraId="51EAB3EC" w14:textId="77777777" w:rsidR="00F6421B" w:rsidRDefault="00F6421B"/>
  </w:footnote>
  <w:footnote w:type="continuationSeparator" w:id="0">
    <w:p w14:paraId="4A214959" w14:textId="77777777" w:rsidR="00F6421B" w:rsidRDefault="00F6421B" w:rsidP="0040148B">
      <w:pPr>
        <w:spacing w:before="0" w:after="0" w:line="240" w:lineRule="auto"/>
      </w:pPr>
      <w:r>
        <w:continuationSeparator/>
      </w:r>
    </w:p>
    <w:p w14:paraId="7A07B2EC" w14:textId="77777777" w:rsidR="00F6421B" w:rsidRDefault="00F642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869D5" w14:textId="77777777" w:rsidR="00261604" w:rsidRDefault="00261604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A8395F" wp14:editId="16ADFE3B">
              <wp:simplePos x="0" y="0"/>
              <wp:positionH relativeFrom="page">
                <wp:posOffset>222885</wp:posOffset>
              </wp:positionH>
              <wp:positionV relativeFrom="page">
                <wp:posOffset>448148</wp:posOffset>
              </wp:positionV>
              <wp:extent cx="7313930" cy="9633098"/>
              <wp:effectExtent l="0" t="0" r="3175" b="6350"/>
              <wp:wrapNone/>
              <wp:docPr id="3" name="Grupo 3" descr="Imágenes de fondo y círculos y rectángulos de énfasi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33098"/>
                        <a:chOff x="0" y="0"/>
                        <a:chExt cx="7313930" cy="9601200"/>
                      </a:xfrm>
                    </wpg:grpSpPr>
                    <wps:wsp>
                      <wps:cNvPr id="570" name="Rectángulo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upo 79" descr="Gráfico de círculos" title="Gráfico de círculos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Elipse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Elipse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 descr="trabajadores frente al ordenador portátil" title="trabajadores frente al ordenador portátil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Elipse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ipse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lipse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Elipse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Elipse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A31A63" id="Grupo 3" o:spid="_x0000_s1026" alt="Imágenes de fondo y círculos y rectángulos de énfasis" style="position:absolute;margin-left:17.55pt;margin-top:35.3pt;width:575.9pt;height:758.5pt;z-index:251659264;mso-width-percent:942;mso-position-horizontal-relative:page;mso-position-vertical-relative:page;mso-width-percent:942" coordsize="73139,9601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">
              <v:rect id="Rectángulo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44546a [3215]" stroked="f" strokeweight="1pt"/>
              <v:group id="Grupo 79" o:spid="_x0000_s1028" alt="Gráfico de círculos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Elipse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c0f400 [3204]" strokeweight="1pt">
                  <v:stroke joinstyle="miter"/>
                </v:oval>
                <v:oval id="Elipse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05d74d [3205]" stroked="f" strokeweight="1pt">
                  <v:stroke joinstyle="miter"/>
                </v:oval>
                <v:oval id="Elipse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2f3342 [3206]" stroked="f" strokeweight="1pt">
                  <v:stroke joinstyle="miter"/>
                </v:oval>
                <v:oval id="Elipse 23" o:spid="_x0000_s1032" alt="trabajadores frente al ordenador portátil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trabajadores frente al ordenador portátil" recolor="t" rotate="t" type="frame"/>
                  <v:stroke joinstyle="miter"/>
                </v:oval>
                <v:oval id="Elipse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2f3342 [3206]" stroked="f" strokeweight="1pt">
                  <v:stroke joinstyle="miter"/>
                </v:oval>
                <v:oval id="Elipse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c0f400 [3204]" strokeweight="1pt">
                  <v:stroke joinstyle="miter"/>
                </v:oval>
                <v:oval id="Elipse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44546a [3215]" stroked="f" strokeweight="1pt">
                  <v:stroke joinstyle="miter"/>
                </v:oval>
                <v:oval id="Elipse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c0f400 [3204]" strokeweight="1pt">
                  <v:stroke joinstyle="miter"/>
                </v:oval>
                <v:oval id="Elipse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c0f400 [3204]" strokeweight="1pt">
                  <v:stroke joinstyle="miter"/>
                </v:oval>
                <v:oval id="Elipse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05d74d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1880C" w14:textId="77777777" w:rsidR="00261604" w:rsidRDefault="00261604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BFED5B5" wp14:editId="6A59440A">
              <wp:simplePos x="0" y="0"/>
              <wp:positionH relativeFrom="page">
                <wp:posOffset>222885</wp:posOffset>
              </wp:positionH>
              <wp:positionV relativeFrom="page">
                <wp:posOffset>471967</wp:posOffset>
              </wp:positionV>
              <wp:extent cx="7315200" cy="9548037"/>
              <wp:effectExtent l="0" t="0" r="3175" b="0"/>
              <wp:wrapNone/>
              <wp:docPr id="6" name="Grupo 6" descr="Rectángulo de fondo de la segunda página, círculos de énfasis (con y sin relleno) y una imagen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48037"/>
                        <a:chOff x="0" y="0"/>
                        <a:chExt cx="7315200" cy="9601200"/>
                      </a:xfrm>
                    </wpg:grpSpPr>
                    <wps:wsp>
                      <wps:cNvPr id="18" name="Rectángulo 18"/>
                      <wps:cNvSpPr/>
                      <wps:spPr>
                        <a:xfrm>
                          <a:off x="3657600" y="0"/>
                          <a:ext cx="36576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8" name="Grupo 8"/>
                      <wpg:cNvGrpSpPr/>
                      <wpg:grpSpPr>
                        <a:xfrm>
                          <a:off x="0" y="114300"/>
                          <a:ext cx="3886200" cy="3886200"/>
                          <a:chOff x="0" y="0"/>
                          <a:chExt cx="3886200" cy="3886200"/>
                        </a:xfrm>
                      </wpg:grpSpPr>
                      <wps:wsp>
                        <wps:cNvPr id="7" name="Elipse 7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Elipse 2" descr="empleado en una empresa de software" title="empleado en una empresa de software"/>
                        <wps:cNvSpPr/>
                        <wps:spPr>
                          <a:xfrm>
                            <a:off x="128337" y="92479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3550" r="30" b="-6572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9" name="Grupo 9"/>
                      <wpg:cNvGrpSpPr/>
                      <wpg:grpSpPr>
                        <a:xfrm>
                          <a:off x="4057650" y="6019800"/>
                          <a:ext cx="2875280" cy="2875280"/>
                          <a:chOff x="0" y="0"/>
                          <a:chExt cx="3886200" cy="3886200"/>
                        </a:xfrm>
                      </wpg:grpSpPr>
                      <wps:wsp>
                        <wps:cNvPr id="10" name="Elipse 10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Elipse 11" descr="empleado en una empresa de software" title="empleado en una empresa de software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3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420" t="-34386" r="420" b="-1692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2" name="Elipse 12"/>
                      <wps:cNvSpPr/>
                      <wps:spPr>
                        <a:xfrm>
                          <a:off x="3543300" y="4686300"/>
                          <a:ext cx="148389" cy="148389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Elipse 13"/>
                      <wps:cNvSpPr/>
                      <wps:spPr>
                        <a:xfrm>
                          <a:off x="3371850" y="5476875"/>
                          <a:ext cx="546735" cy="5467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821A3A" id="Grupo 6" o:spid="_x0000_s1026" alt="Rectángulo de fondo de la segunda página, círculos de énfasis (con y sin relleno) y una imagen." style="position:absolute;margin-left:17.55pt;margin-top:37.15pt;width:8in;height:751.8pt;z-index:251661312;mso-width-percent:942;mso-position-horizontal-relative:page;mso-position-vertical-relative:page;mso-width-percent:942" coordsize="73152,9601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">
              <v:rect id="Rectángulo 18" o:spid="_x0000_s1027" style="position:absolute;left:36576;width:36576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<v:group id="Grupo 8" o:spid="_x0000_s1028" style="position:absolute;top:1143;width:38862;height:3886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oval id="Elipse 7" o:spid="_x0000_s1029" alt="paisaje urbano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" filled="f" strokecolor="#c0f400 [3204]" strokeweight="1pt">
                  <v:stroke joinstyle="miter"/>
                  <v:path arrowok="t"/>
                  <o:lock v:ext="edit" aspectratio="t"/>
                </v:oval>
                <v:oval id="Elipse 2" o:spid="_x0000_s1030" alt="empleado en una empresa de software" style="position:absolute;left:1283;top:924;width:36150;height:36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" stroked="f" strokeweight="1pt">
                  <v:fill r:id="rId5" o:title="empleado en una empresa de software" recolor="t" rotate="t" type="frame"/>
                  <v:stroke joinstyle="miter"/>
                </v:oval>
              </v:group>
              <v:group id="Grupo 9" o:spid="_x0000_s1031" style="position:absolute;left:40576;top:60198;width:28753;height:2875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oval id="Elipse 10" o:spid="_x0000_s1032" alt="paisaje urbano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Elipse 11" o:spid="_x0000_s1033" alt="empleado en una empresa de software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" stroked="f" strokeweight="1pt">
                  <v:fill r:id="rId6" o:title="empleado en una empresa de software" recolor="t" rotate="t" type="frame"/>
                  <v:stroke joinstyle="miter"/>
                </v:oval>
              </v:group>
              <v:oval id="Elipse 12" o:spid="_x0000_s1034" style="position:absolute;left:35433;top:46863;width:1483;height:1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" fillcolor="#05d74d [3205]" stroked="f" strokeweight="1pt">
                <v:stroke joinstyle="miter"/>
              </v:oval>
              <v:oval id="Elipse 13" o:spid="_x0000_s1035" style="position:absolute;left:33718;top:54768;width:5467;height:5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" filled="f" strokecolor="#c0f400 [3204]" strokeweight="1pt">
                <v:stroke joinstyle="miter"/>
              </v:oval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A479B" w14:textId="77777777" w:rsidR="00261604" w:rsidRDefault="00261604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D9411D0" wp14:editId="347C6521">
              <wp:simplePos x="0" y="0"/>
              <wp:positionH relativeFrom="page">
                <wp:posOffset>222885</wp:posOffset>
              </wp:positionH>
              <wp:positionV relativeFrom="page">
                <wp:posOffset>427828</wp:posOffset>
              </wp:positionV>
              <wp:extent cx="7315200" cy="9579935"/>
              <wp:effectExtent l="0" t="0" r="3175" b="2540"/>
              <wp:wrapNone/>
              <wp:docPr id="19" name="Grupo 19" descr="Imágenes y formas de fondo de la tercera página, incluidos rectángulos, círculos (con y sin relleno) y una imagen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79935"/>
                        <a:chOff x="0" y="0"/>
                        <a:chExt cx="7315200" cy="9601200"/>
                      </a:xfrm>
                    </wpg:grpSpPr>
                    <wps:wsp>
                      <wps:cNvPr id="526" name="Rectángulo 526"/>
                      <wps:cNvSpPr/>
                      <wps:spPr>
                        <a:xfrm>
                          <a:off x="3657600" y="0"/>
                          <a:ext cx="36576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0" name="Grupo 40"/>
                      <wpg:cNvGrpSpPr/>
                      <wpg:grpSpPr>
                        <a:xfrm>
                          <a:off x="0" y="0"/>
                          <a:ext cx="3886200" cy="3886200"/>
                          <a:chOff x="0" y="0"/>
                          <a:chExt cx="3886200" cy="3886200"/>
                        </a:xfrm>
                      </wpg:grpSpPr>
                      <wps:wsp>
                        <wps:cNvPr id="43" name="Elipse 43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lipse 44" descr="Oficina " title="Oficina 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11362" r="-10522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2" name="Elipse 52"/>
                      <wps:cNvSpPr/>
                      <wps:spPr>
                        <a:xfrm>
                          <a:off x="3895725" y="2819400"/>
                          <a:ext cx="3164242" cy="31642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8" name="Grupo 58"/>
                      <wpg:cNvGrpSpPr/>
                      <wpg:grpSpPr>
                        <a:xfrm>
                          <a:off x="4972050" y="7029450"/>
                          <a:ext cx="2166620" cy="2166620"/>
                          <a:chOff x="0" y="0"/>
                          <a:chExt cx="3886200" cy="3886200"/>
                        </a:xfrm>
                      </wpg:grpSpPr>
                      <wps:wsp>
                        <wps:cNvPr id="59" name="Elipse 59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Elipse 60" descr="código en un portátil" title="código en un portátil"/>
                        <wps:cNvSpPr/>
                        <wps:spPr>
                          <a:xfrm>
                            <a:off x="128337" y="128337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3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6433" t="-9821" r="-2981" b="-11957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2" name="Elipse 62"/>
                      <wps:cNvSpPr/>
                      <wps:spPr>
                        <a:xfrm>
                          <a:off x="4200525" y="266700"/>
                          <a:ext cx="802105" cy="80210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Elipse 63"/>
                      <wps:cNvSpPr/>
                      <wps:spPr>
                        <a:xfrm>
                          <a:off x="5734050" y="571500"/>
                          <a:ext cx="979872" cy="9798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Elipse 64"/>
                      <wps:cNvSpPr/>
                      <wps:spPr>
                        <a:xfrm>
                          <a:off x="5972175" y="1466850"/>
                          <a:ext cx="353060" cy="35306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Elipse 66"/>
                      <wps:cNvSpPr/>
                      <wps:spPr>
                        <a:xfrm>
                          <a:off x="6896100" y="2076450"/>
                          <a:ext cx="240531" cy="240531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Elipse 67"/>
                      <wps:cNvSpPr/>
                      <wps:spPr>
                        <a:xfrm>
                          <a:off x="6696075" y="714375"/>
                          <a:ext cx="78105" cy="7810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Elipse 68"/>
                      <wps:cNvSpPr/>
                      <wps:spPr>
                        <a:xfrm>
                          <a:off x="6848475" y="314325"/>
                          <a:ext cx="336884" cy="3368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161D40" id="Grupo 19" o:spid="_x0000_s1026" alt="Imágenes y formas de fondo de la tercera página, incluidos rectángulos, círculos (con y sin relleno) y una imagen." style="position:absolute;margin-left:17.55pt;margin-top:33.7pt;width:8in;height:754.35pt;z-index:251663360;mso-width-percent:942;mso-position-horizontal-relative:page;mso-position-vertical-relative:page;mso-width-percent:942" coordsize="73152,9601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">
              <v:rect id="Rectángulo 526" o:spid="_x0000_s1027" style="position:absolute;left:36576;width:36576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" fillcolor="#44546a [3215]" stroked="f" strokeweight="1pt"/>
              <v:group id="Grupo 40" o:spid="_x0000_s1028" style="position:absolute;width:38862;height:38862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oval id="Elipse 43" o:spid="_x0000_s1029" alt="paisaje urbano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" filled="f" strokecolor="#c0f400 [3204]" strokeweight="1pt">
                  <v:stroke joinstyle="miter"/>
                  <v:path arrowok="t"/>
                  <o:lock v:ext="edit" aspectratio="t"/>
                </v:oval>
                <v:oval id="Elipse 44" o:spid="_x0000_s1030" alt="Oficina 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" stroked="f" strokeweight="1pt">
                  <v:fill r:id="rId5" o:title="Oficina " recolor="t" rotate="t" type="frame"/>
                  <v:stroke joinstyle="miter"/>
                </v:oval>
              </v:group>
              <v:oval id="Elipse 52" o:spid="_x0000_s1031" style="position:absolute;left:38957;top:28194;width:31642;height:31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" filled="f" strokecolor="#c0f400 [3204]" strokeweight="1pt">
                <v:stroke joinstyle="miter"/>
              </v:oval>
              <v:group id="Grupo 58" o:spid="_x0000_s1032" style="position:absolute;left:49720;top:70294;width:21666;height:2166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oval id="Elipse 59" o:spid="_x0000_s1033" alt="paisaje urbano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Elipse 60" o:spid="_x0000_s1034" alt="código en un portátil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" stroked="f" strokeweight="1pt">
                  <v:fill r:id="rId6" o:title="código en un portátil" recolor="t" rotate="t" type="frame"/>
                  <v:stroke joinstyle="miter"/>
                </v:oval>
              </v:group>
              <v:oval id="Elipse 62" o:spid="_x0000_s1035" style="position:absolute;left:42005;top:2667;width:8021;height:8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" fillcolor="#05d74d [3205]" stroked="f" strokeweight="1pt">
                <v:stroke joinstyle="miter"/>
              </v:oval>
              <v:oval id="Elipse 63" o:spid="_x0000_s1036" style="position:absolute;left:57340;top:5715;width:9799;height:9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hzA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BO7hzAwgAAANsAAAAPAAAA&#10;AAAAAAAAAAAAAAcCAABkcnMvZG93bnJldi54bWxQSwUGAAAAAAMAAwC3AAAA9gIAAAAA&#10;" filled="f" strokecolor="#c0f400 [3204]" strokeweight="1pt">
                <v:stroke joinstyle="miter"/>
              </v:oval>
              <v:oval id="Elipse 64" o:spid="_x0000_s1037" style="position:absolute;left:59721;top:14668;width:3531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" fillcolor="#2f3342 [3206]" stroked="f" strokeweight="1pt">
                <v:stroke joinstyle="miter"/>
              </v:oval>
              <v:oval id="Elipse 66" o:spid="_x0000_s1038" style="position:absolute;left:68961;top:20764;width:2405;height:2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" fillcolor="#2f3342 [3206]" stroked="f" strokeweight="1pt">
                <v:stroke joinstyle="miter"/>
              </v:oval>
              <v:oval id="Elipse 67" o:spid="_x0000_s1039" style="position:absolute;left:66960;top:7143;width:781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" fillcolor="#05d74d [3205]" stroked="f" strokeweight="1pt">
                <v:stroke joinstyle="miter"/>
              </v:oval>
              <v:oval id="Elipse 68" o:spid="_x0000_s1040" style="position:absolute;left:68484;top:3143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6x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" filled="f" strokecolor="#c0f400 [3204]" strokeweight="1pt">
                <v:stroke joinstyle="miter"/>
              </v:oval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6982" w14:textId="77777777" w:rsidR="00261604" w:rsidRDefault="00261604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340738A" wp14:editId="7A9D32B8">
              <wp:simplePos x="0" y="0"/>
              <wp:positionH relativeFrom="margin">
                <wp:posOffset>5080</wp:posOffset>
              </wp:positionH>
              <wp:positionV relativeFrom="page">
                <wp:posOffset>416722</wp:posOffset>
              </wp:positionV>
              <wp:extent cx="3200400" cy="9601200"/>
              <wp:effectExtent l="0" t="0" r="9525" b="0"/>
              <wp:wrapNone/>
              <wp:docPr id="25" name="Grupo 25" descr="Rectángulo de fondo de la cuarta página, con dos imágenes circulares y círculos con y sin relleno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9601200"/>
                        <a:chOff x="0" y="0"/>
                        <a:chExt cx="3200400" cy="9601200"/>
                      </a:xfrm>
                    </wpg:grpSpPr>
                    <wps:wsp>
                      <wps:cNvPr id="540" name="Rectángulo 54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9" name="Grupo 529"/>
                      <wpg:cNvGrpSpPr/>
                      <wpg:grpSpPr>
                        <a:xfrm>
                          <a:off x="38100" y="485775"/>
                          <a:ext cx="3062605" cy="3063240"/>
                          <a:chOff x="0" y="0"/>
                          <a:chExt cx="3886200" cy="3886200"/>
                        </a:xfrm>
                      </wpg:grpSpPr>
                      <wps:wsp>
                        <wps:cNvPr id="530" name="Elipse 530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886200" cy="3886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Elipse 531" descr="oficina de una empresa" title="oficina de una empresa"/>
                        <wps:cNvSpPr/>
                        <wps:spPr>
                          <a:xfrm>
                            <a:off x="128337" y="128336"/>
                            <a:ext cx="3615055" cy="3615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420" r="42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32" name="Elipse 532"/>
                      <wps:cNvSpPr/>
                      <wps:spPr>
                        <a:xfrm>
                          <a:off x="1952625" y="4219575"/>
                          <a:ext cx="612140" cy="612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3" name="Elipse 533"/>
                      <wps:cNvSpPr/>
                      <wps:spPr>
                        <a:xfrm>
                          <a:off x="2295525" y="4524375"/>
                          <a:ext cx="394970" cy="39497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34" name="Grupo 534"/>
                      <wpg:cNvGrpSpPr/>
                      <wpg:grpSpPr>
                        <a:xfrm>
                          <a:off x="209550" y="5305425"/>
                          <a:ext cx="2289810" cy="2289810"/>
                          <a:chOff x="0" y="0"/>
                          <a:chExt cx="4354030" cy="4353808"/>
                        </a:xfrm>
                      </wpg:grpSpPr>
                      <wps:wsp>
                        <wps:cNvPr id="535" name="Elipse 535" descr="paisaje urbano" title="paisaje urbano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4354030" cy="435380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Elipse 536" descr="desarrollador de software " title="desarrollador de software "/>
                        <wps:cNvSpPr/>
                        <wps:spPr>
                          <a:xfrm>
                            <a:off x="144379" y="144379"/>
                            <a:ext cx="4050244" cy="4050037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3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4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/>
                            <a:stretch>
                              <a:fillRect l="-7234" t="-17677" r="-84779" b="-1932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37" name="Elipse 537"/>
                      <wps:cNvSpPr/>
                      <wps:spPr>
                        <a:xfrm>
                          <a:off x="2876550" y="6362700"/>
                          <a:ext cx="147955" cy="14795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8" name="Elipse 538"/>
                      <wps:cNvSpPr/>
                      <wps:spPr>
                        <a:xfrm>
                          <a:off x="1066800" y="7781925"/>
                          <a:ext cx="1764030" cy="1764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9" name="Elipse 539"/>
                      <wps:cNvSpPr/>
                      <wps:spPr>
                        <a:xfrm>
                          <a:off x="847725" y="8305800"/>
                          <a:ext cx="833755" cy="833755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EF4582" id="Grupo 25" o:spid="_x0000_s1026" alt="Rectángulo de fondo de la cuarta página, con dos imágenes circulares y círculos con y sin relleno." style="position:absolute;margin-left:.4pt;margin-top:32.8pt;width:252pt;height:756pt;z-index:251665408;mso-width-percent:412;mso-position-horizontal-relative:margin;mso-position-vertical-relative:page;mso-width-percent:412" coordsize="32004,9601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">
              <v:rect id="Rectángulo 54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" fillcolor="#44546a [3215]" stroked="f" strokeweight="1pt"/>
              <v:group id="Grupo 529" o:spid="_x0000_s1028" style="position:absolute;left:381;top:4857;width:30626;height:30633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<v:oval id="Elipse 530" o:spid="_x0000_s1029" alt="paisaje urbano" style="position:absolute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" filled="f" strokecolor="#c0f400 [3204]" strokeweight="1pt">
                  <v:stroke joinstyle="miter"/>
                  <v:path arrowok="t"/>
                  <o:lock v:ext="edit" aspectratio="t"/>
                </v:oval>
                <v:oval id="Elipse 531" o:spid="_x0000_s1030" alt="oficina de una empresa" style="position:absolute;left:1283;top:1283;width:36150;height:36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" stroked="f" strokeweight="1pt">
                  <v:fill r:id="rId5" o:title="oficina de una empresa" recolor="t" rotate="t" type="frame"/>
                  <v:stroke joinstyle="miter"/>
                </v:oval>
              </v:group>
              <v:oval id="Elipse 532" o:spid="_x0000_s1031" style="position:absolute;left:19526;top:42195;width:6121;height:6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" filled="f" strokecolor="#c0f400 [3204]" strokeweight="1pt">
                <v:stroke joinstyle="miter"/>
              </v:oval>
              <v:oval id="Elipse 533" o:spid="_x0000_s1032" style="position:absolute;left:22955;top:45243;width:3949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" fillcolor="#2f3342 [3206]" stroked="f" strokeweight="1pt">
                <v:stroke joinstyle="miter"/>
              </v:oval>
              <v:group id="Grupo 534" o:spid="_x0000_s1033" style="position:absolute;left:2095;top:53054;width:22898;height:22898" coordsize="43540,4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<v:oval id="Elipse 535" o:spid="_x0000_s1034" alt="paisaje urbano" style="position:absolute;width:43540;height:43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" filled="f" strokecolor="#c0f400 [3204]" strokeweight="1pt">
                  <v:stroke joinstyle="miter"/>
                  <v:path arrowok="t"/>
                  <o:lock v:ext="edit" aspectratio="t"/>
                </v:oval>
                <v:oval id="Elipse 536" o:spid="_x0000_s1035" alt="desarrollador de software " style="position:absolute;left:1443;top:1443;width:40503;height:40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" stroked="f" strokeweight="1pt">
                  <v:fill r:id="rId6" o:title="desarrollador de software " recolor="t" rotate="t" type="frame"/>
                  <v:stroke joinstyle="miter"/>
                </v:oval>
              </v:group>
              <v:oval id="Elipse 537" o:spid="_x0000_s1036" style="position:absolute;left:28765;top:63627;width:1480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" fillcolor="#05d74d [3205]" stroked="f" strokeweight="1pt">
                <v:stroke joinstyle="miter"/>
              </v:oval>
              <v:oval id="Elipse 538" o:spid="_x0000_s1037" style="position:absolute;left:10668;top:77819;width:17640;height:17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" filled="f" strokecolor="#c0f400 [3204]" strokeweight="1pt">
                <v:stroke joinstyle="miter"/>
              </v:oval>
              <v:oval id="Elipse 539" o:spid="_x0000_s1038" style="position:absolute;left:8477;top:83058;width:8337;height:8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" fillcolor="#2f3342 [3206]" stroked="f" strokeweight="1pt">
                <v:stroke joinstyle="miter"/>
              </v:oval>
              <w10:wrap anchorx="margin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21B"/>
    <w:rsid w:val="0003090B"/>
    <w:rsid w:val="00033603"/>
    <w:rsid w:val="00086B5A"/>
    <w:rsid w:val="000A282E"/>
    <w:rsid w:val="000B16DC"/>
    <w:rsid w:val="001036FC"/>
    <w:rsid w:val="00140762"/>
    <w:rsid w:val="0014462E"/>
    <w:rsid w:val="00150DC1"/>
    <w:rsid w:val="001649E4"/>
    <w:rsid w:val="00172EB0"/>
    <w:rsid w:val="001C0789"/>
    <w:rsid w:val="001D2F9A"/>
    <w:rsid w:val="001E1D70"/>
    <w:rsid w:val="001F013B"/>
    <w:rsid w:val="001F5D35"/>
    <w:rsid w:val="00226E31"/>
    <w:rsid w:val="00230114"/>
    <w:rsid w:val="00247562"/>
    <w:rsid w:val="00261604"/>
    <w:rsid w:val="00261B86"/>
    <w:rsid w:val="0028223D"/>
    <w:rsid w:val="0028672B"/>
    <w:rsid w:val="00294ED3"/>
    <w:rsid w:val="002C3D28"/>
    <w:rsid w:val="0030736C"/>
    <w:rsid w:val="00312B5E"/>
    <w:rsid w:val="003404F0"/>
    <w:rsid w:val="003B2E16"/>
    <w:rsid w:val="0040148B"/>
    <w:rsid w:val="00430729"/>
    <w:rsid w:val="004320DC"/>
    <w:rsid w:val="004870B9"/>
    <w:rsid w:val="004C30E4"/>
    <w:rsid w:val="004C52FF"/>
    <w:rsid w:val="004E1F7D"/>
    <w:rsid w:val="004F7786"/>
    <w:rsid w:val="005155E9"/>
    <w:rsid w:val="00533E2A"/>
    <w:rsid w:val="005469D5"/>
    <w:rsid w:val="00567295"/>
    <w:rsid w:val="005F7CA6"/>
    <w:rsid w:val="00611C95"/>
    <w:rsid w:val="0062123A"/>
    <w:rsid w:val="00646E75"/>
    <w:rsid w:val="006A23D8"/>
    <w:rsid w:val="006D31CA"/>
    <w:rsid w:val="006E3953"/>
    <w:rsid w:val="007C0115"/>
    <w:rsid w:val="007F0B6F"/>
    <w:rsid w:val="00805645"/>
    <w:rsid w:val="00884750"/>
    <w:rsid w:val="008B3EE1"/>
    <w:rsid w:val="008D22BF"/>
    <w:rsid w:val="008E7219"/>
    <w:rsid w:val="00903735"/>
    <w:rsid w:val="00917AFC"/>
    <w:rsid w:val="00932FD3"/>
    <w:rsid w:val="009B61CA"/>
    <w:rsid w:val="009F33F0"/>
    <w:rsid w:val="00A05B5B"/>
    <w:rsid w:val="00A16110"/>
    <w:rsid w:val="00A31CF6"/>
    <w:rsid w:val="00A609FF"/>
    <w:rsid w:val="00A75179"/>
    <w:rsid w:val="00AF73DF"/>
    <w:rsid w:val="00B10688"/>
    <w:rsid w:val="00B82BB3"/>
    <w:rsid w:val="00BB2E6C"/>
    <w:rsid w:val="00BE5061"/>
    <w:rsid w:val="00C033FC"/>
    <w:rsid w:val="00C4338A"/>
    <w:rsid w:val="00C523BA"/>
    <w:rsid w:val="00CA7EE3"/>
    <w:rsid w:val="00CD7929"/>
    <w:rsid w:val="00D13692"/>
    <w:rsid w:val="00D300FF"/>
    <w:rsid w:val="00D46523"/>
    <w:rsid w:val="00D649B1"/>
    <w:rsid w:val="00D70A44"/>
    <w:rsid w:val="00D74C84"/>
    <w:rsid w:val="00DA18E2"/>
    <w:rsid w:val="00DC4FBA"/>
    <w:rsid w:val="00DD12AF"/>
    <w:rsid w:val="00DE0917"/>
    <w:rsid w:val="00DE241B"/>
    <w:rsid w:val="00E0190D"/>
    <w:rsid w:val="00E314D0"/>
    <w:rsid w:val="00E55D74"/>
    <w:rsid w:val="00E664D9"/>
    <w:rsid w:val="00E90CAE"/>
    <w:rsid w:val="00EC214D"/>
    <w:rsid w:val="00EE79E9"/>
    <w:rsid w:val="00F6421B"/>
    <w:rsid w:val="00F9055B"/>
    <w:rsid w:val="00FA6CA3"/>
    <w:rsid w:val="00FB22D0"/>
    <w:rsid w:val="00FC106D"/>
    <w:rsid w:val="00FF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351FE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2C3D28"/>
    <w:rPr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EE79E9"/>
    <w:pPr>
      <w:pBdr>
        <w:top w:val="single" w:sz="24" w:space="0" w:color="C0F400" w:themeColor="accent1"/>
        <w:left w:val="single" w:sz="24" w:space="0" w:color="C0F400" w:themeColor="accent1"/>
        <w:bottom w:val="single" w:sz="24" w:space="0" w:color="C0F400" w:themeColor="accent1"/>
        <w:right w:val="single" w:sz="24" w:space="0" w:color="C0F400" w:themeColor="accent1"/>
      </w:pBdr>
      <w:shd w:val="clear" w:color="auto" w:fill="C0F400" w:themeFill="accent1"/>
      <w:spacing w:after="0"/>
      <w:jc w:val="center"/>
      <w:outlineLvl w:val="0"/>
    </w:pPr>
    <w:rPr>
      <w:b/>
      <w:bCs/>
      <w:caps/>
      <w:color w:val="000000" w:themeColor="text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DA18E2"/>
    <w:pPr>
      <w:pBdr>
        <w:top w:val="single" w:sz="24" w:space="0" w:color="F3FFC9" w:themeColor="accent1" w:themeTint="33"/>
        <w:left w:val="single" w:sz="24" w:space="0" w:color="F3FFC9" w:themeColor="accent1" w:themeTint="33"/>
        <w:bottom w:val="single" w:sz="24" w:space="0" w:color="F3FFC9" w:themeColor="accent1" w:themeTint="33"/>
        <w:right w:val="single" w:sz="24" w:space="0" w:color="F3FFC9" w:themeColor="accent1" w:themeTint="33"/>
      </w:pBdr>
      <w:shd w:val="clear" w:color="auto" w:fill="F3FFC9" w:themeFill="accent1" w:themeFillTint="33"/>
      <w:spacing w:after="0"/>
      <w:outlineLvl w:val="1"/>
    </w:pPr>
    <w:rPr>
      <w:caps/>
      <w:spacing w:val="15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DA18E2"/>
    <w:pPr>
      <w:pBdr>
        <w:top w:val="single" w:sz="6" w:space="2" w:color="C0F400" w:themeColor="accent1"/>
        <w:left w:val="single" w:sz="6" w:space="2" w:color="C0F400" w:themeColor="accent1"/>
      </w:pBdr>
      <w:spacing w:before="300" w:after="0"/>
      <w:outlineLvl w:val="2"/>
    </w:pPr>
    <w:rPr>
      <w:caps/>
      <w:color w:val="5F7900" w:themeColor="accent1" w:themeShade="7F"/>
      <w:spacing w:val="15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DA18E2"/>
    <w:pPr>
      <w:pBdr>
        <w:top w:val="dotted" w:sz="6" w:space="2" w:color="C0F400" w:themeColor="accent1"/>
        <w:left w:val="dotted" w:sz="6" w:space="2" w:color="C0F400" w:themeColor="accent1"/>
      </w:pBdr>
      <w:spacing w:before="300" w:after="0"/>
      <w:outlineLvl w:val="3"/>
    </w:pPr>
    <w:rPr>
      <w:caps/>
      <w:color w:val="8FB600" w:themeColor="accent1" w:themeShade="BF"/>
      <w:spacing w:val="10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DA18E2"/>
    <w:pPr>
      <w:pBdr>
        <w:bottom w:val="single" w:sz="6" w:space="1" w:color="C0F400" w:themeColor="accent1"/>
      </w:pBdr>
      <w:spacing w:before="300" w:after="0"/>
      <w:outlineLvl w:val="4"/>
    </w:pPr>
    <w:rPr>
      <w:caps/>
      <w:color w:val="8FB600" w:themeColor="accent1" w:themeShade="BF"/>
      <w:spacing w:val="10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DA18E2"/>
    <w:pPr>
      <w:pBdr>
        <w:bottom w:val="dotted" w:sz="6" w:space="1" w:color="C0F400" w:themeColor="accent1"/>
      </w:pBdr>
      <w:spacing w:before="300" w:after="0"/>
      <w:outlineLvl w:val="5"/>
    </w:pPr>
    <w:rPr>
      <w:caps/>
      <w:color w:val="8FB600" w:themeColor="accent1" w:themeShade="BF"/>
      <w:spacing w:val="10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A18E2"/>
    <w:pPr>
      <w:spacing w:before="300" w:after="0"/>
      <w:outlineLvl w:val="6"/>
    </w:pPr>
    <w:rPr>
      <w:caps/>
      <w:color w:val="8FB600" w:themeColor="accent1" w:themeShade="BF"/>
      <w:spacing w:val="10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79E9"/>
    <w:rPr>
      <w:b/>
      <w:bCs/>
      <w:caps/>
      <w:color w:val="000000" w:themeColor="text1"/>
      <w:spacing w:val="15"/>
      <w:sz w:val="32"/>
      <w:szCs w:val="32"/>
      <w:shd w:val="clear" w:color="auto" w:fill="C0F400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D28"/>
    <w:rPr>
      <w:caps/>
      <w:spacing w:val="15"/>
      <w:shd w:val="clear" w:color="auto" w:fill="F3FFC9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2AF"/>
    <w:rPr>
      <w:caps/>
      <w:color w:val="5F7900" w:themeColor="accent1" w:themeShade="7F"/>
      <w:spacing w:val="15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2AF"/>
    <w:rPr>
      <w:caps/>
      <w:color w:val="8FB60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2AF"/>
    <w:rPr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8FB60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82BB3"/>
    <w:pPr>
      <w:spacing w:before="0" w:after="0" w:line="240" w:lineRule="auto"/>
    </w:pPr>
    <w:rPr>
      <w:b/>
      <w:caps/>
      <w:color w:val="FFFFFF" w:themeColor="background1"/>
      <w:spacing w:val="10"/>
      <w:kern w:val="28"/>
      <w:sz w:val="44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82BB3"/>
    <w:rPr>
      <w:b/>
      <w:caps/>
      <w:color w:val="FFFFFF" w:themeColor="background1"/>
      <w:spacing w:val="10"/>
      <w:kern w:val="28"/>
      <w:sz w:val="44"/>
      <w:szCs w:val="52"/>
    </w:rPr>
  </w:style>
  <w:style w:type="paragraph" w:styleId="Subttulo">
    <w:name w:val="Subtitle"/>
    <w:basedOn w:val="Ttulo"/>
    <w:next w:val="Normal"/>
    <w:link w:val="SubttuloCar"/>
    <w:uiPriority w:val="11"/>
    <w:qFormat/>
    <w:rsid w:val="002C3D28"/>
    <w:rPr>
      <w:b w:val="0"/>
    </w:rPr>
  </w:style>
  <w:style w:type="character" w:customStyle="1" w:styleId="SubttuloCar">
    <w:name w:val="Subtítulo Car"/>
    <w:basedOn w:val="Fuentedeprrafopredeter"/>
    <w:link w:val="Subttulo"/>
    <w:uiPriority w:val="11"/>
    <w:rsid w:val="002C3D28"/>
    <w:rPr>
      <w:caps/>
      <w:color w:val="FFFFFF" w:themeColor="background1"/>
      <w:spacing w:val="10"/>
      <w:kern w:val="28"/>
      <w:sz w:val="44"/>
      <w:szCs w:val="52"/>
    </w:rPr>
  </w:style>
  <w:style w:type="character" w:styleId="Textoennegrita">
    <w:name w:val="Strong"/>
    <w:uiPriority w:val="22"/>
    <w:semiHidden/>
    <w:rsid w:val="00DA18E2"/>
    <w:rPr>
      <w:b/>
      <w:bCs/>
    </w:rPr>
  </w:style>
  <w:style w:type="character" w:styleId="nfasis">
    <w:name w:val="Emphasis"/>
    <w:uiPriority w:val="20"/>
    <w:semiHidden/>
    <w:rsid w:val="00DA18E2"/>
    <w:rPr>
      <w:caps/>
      <w:color w:val="5F7900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semiHidden/>
    <w:qFormat/>
    <w:rsid w:val="00DD12AF"/>
    <w:pPr>
      <w:spacing w:before="0" w:after="0"/>
    </w:pPr>
  </w:style>
  <w:style w:type="character" w:customStyle="1" w:styleId="SinespaciadoCar">
    <w:name w:val="Sin espaciado Car"/>
    <w:basedOn w:val="Fuentedeprrafopredeter"/>
    <w:link w:val="Sinespaciado"/>
    <w:uiPriority w:val="1"/>
    <w:semiHidden/>
    <w:rsid w:val="002C3D28"/>
    <w:rPr>
      <w:szCs w:val="20"/>
    </w:rPr>
  </w:style>
  <w:style w:type="paragraph" w:styleId="Prrafodelista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2C3D28"/>
    <w:pPr>
      <w:ind w:left="434" w:right="611"/>
      <w:jc w:val="center"/>
    </w:pPr>
    <w:rPr>
      <w:rFonts w:asciiTheme="majorHAnsi" w:hAnsiTheme="majorHAnsi"/>
      <w:b/>
      <w:noProof/>
      <w:color w:val="FFFFFF" w:themeColor="background1"/>
      <w:sz w:val="52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2C3D28"/>
    <w:rPr>
      <w:rFonts w:asciiTheme="majorHAnsi" w:hAnsiTheme="majorHAnsi"/>
      <w:b/>
      <w:noProof/>
      <w:color w:val="FFFFFF" w:themeColor="background1"/>
      <w:sz w:val="52"/>
      <w:szCs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DA18E2"/>
    <w:pPr>
      <w:pBdr>
        <w:top w:val="single" w:sz="4" w:space="10" w:color="C0F400" w:themeColor="accent1"/>
        <w:left w:val="single" w:sz="4" w:space="10" w:color="C0F400" w:themeColor="accent1"/>
      </w:pBdr>
      <w:spacing w:after="0"/>
      <w:ind w:left="1296" w:right="1152"/>
      <w:jc w:val="both"/>
    </w:pPr>
    <w:rPr>
      <w:i/>
      <w:iCs/>
      <w:color w:val="C0F4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82BB3"/>
    <w:rPr>
      <w:i/>
      <w:iCs/>
      <w:color w:val="C0F400" w:themeColor="accent1"/>
      <w:sz w:val="20"/>
      <w:szCs w:val="20"/>
    </w:rPr>
  </w:style>
  <w:style w:type="character" w:styleId="nfasissutil">
    <w:name w:val="Subtle Emphasis"/>
    <w:uiPriority w:val="19"/>
    <w:semiHidden/>
    <w:rsid w:val="00DA18E2"/>
    <w:rPr>
      <w:i/>
      <w:iCs/>
      <w:color w:val="5F7900" w:themeColor="accent1" w:themeShade="7F"/>
    </w:rPr>
  </w:style>
  <w:style w:type="character" w:styleId="nfasisintenso">
    <w:name w:val="Intense Emphasis"/>
    <w:uiPriority w:val="21"/>
    <w:semiHidden/>
    <w:rsid w:val="00DA18E2"/>
    <w:rPr>
      <w:b/>
      <w:bCs/>
      <w:caps/>
      <w:color w:val="5F7900" w:themeColor="accent1" w:themeShade="7F"/>
      <w:spacing w:val="10"/>
    </w:rPr>
  </w:style>
  <w:style w:type="character" w:styleId="Referenciasutil">
    <w:name w:val="Subtle Reference"/>
    <w:uiPriority w:val="31"/>
    <w:semiHidden/>
    <w:rsid w:val="00DA18E2"/>
    <w:rPr>
      <w:b/>
      <w:bCs/>
      <w:color w:val="C0F400" w:themeColor="accent1"/>
    </w:rPr>
  </w:style>
  <w:style w:type="character" w:styleId="Referenciaintensa">
    <w:name w:val="Intense Reference"/>
    <w:uiPriority w:val="32"/>
    <w:semiHidden/>
    <w:rsid w:val="00DA18E2"/>
    <w:rPr>
      <w:b/>
      <w:bCs/>
      <w:i/>
      <w:iCs/>
      <w:caps/>
      <w:color w:val="C0F400" w:themeColor="accent1"/>
    </w:rPr>
  </w:style>
  <w:style w:type="character" w:styleId="Ttulodellibro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A18E2"/>
    <w:pPr>
      <w:outlineLvl w:val="9"/>
    </w:pPr>
  </w:style>
  <w:style w:type="paragraph" w:styleId="Piedepgina">
    <w:name w:val="footer"/>
    <w:basedOn w:val="Normal"/>
    <w:link w:val="PiedepginaCar"/>
    <w:uiPriority w:val="99"/>
    <w:semiHidden/>
    <w:rsid w:val="00B82BB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C3D28"/>
    <w:rPr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40148B"/>
  </w:style>
  <w:style w:type="paragraph" w:styleId="Encabezado">
    <w:name w:val="header"/>
    <w:basedOn w:val="Normal"/>
    <w:link w:val="EncabezadoCar"/>
    <w:uiPriority w:val="99"/>
    <w:semiHidden/>
    <w:rsid w:val="0026160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3D28"/>
    <w:rPr>
      <w:szCs w:val="20"/>
    </w:rPr>
  </w:style>
  <w:style w:type="table" w:styleId="Tablaconcuadrcula">
    <w:name w:val="Table Grid"/>
    <w:basedOn w:val="Tabla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B82BB3"/>
    <w:pPr>
      <w:spacing w:before="240" w:after="0"/>
    </w:pPr>
    <w:rPr>
      <w:b/>
      <w:color w:val="FFFFFF" w:themeColor="background1"/>
      <w:sz w:val="28"/>
    </w:rPr>
  </w:style>
  <w:style w:type="paragraph" w:styleId="TDC2">
    <w:name w:val="toc 2"/>
    <w:basedOn w:val="Normal"/>
    <w:next w:val="Normal"/>
    <w:autoRedefine/>
    <w:uiPriority w:val="39"/>
    <w:rsid w:val="00B82BB3"/>
    <w:pPr>
      <w:spacing w:before="120" w:after="0" w:line="240" w:lineRule="auto"/>
    </w:pPr>
    <w:rPr>
      <w:color w:val="FFFFFF" w:themeColor="background1"/>
    </w:rPr>
  </w:style>
  <w:style w:type="paragraph" w:styleId="Encabezadodelista">
    <w:name w:val="toa heading"/>
    <w:basedOn w:val="Ttulo1"/>
    <w:next w:val="Normal"/>
    <w:uiPriority w:val="99"/>
    <w:rsid w:val="00B82BB3"/>
  </w:style>
  <w:style w:type="character" w:styleId="Textodelmarcadordeposicin">
    <w:name w:val="Placeholder Text"/>
    <w:basedOn w:val="Fuentedeprrafopredeter"/>
    <w:uiPriority w:val="99"/>
    <w:semiHidden/>
    <w:rsid w:val="00B82BB3"/>
    <w:rPr>
      <w:color w:val="808080"/>
    </w:rPr>
  </w:style>
  <w:style w:type="paragraph" w:customStyle="1" w:styleId="Normalsobrefondooscuro">
    <w:name w:val="Normal sobre fondo oscuro"/>
    <w:basedOn w:val="Normal"/>
    <w:qFormat/>
    <w:rsid w:val="00B82BB3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microsoft.com/office/2007/relationships/hdphoto" Target="media/hdphoto3.wdp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4.wdp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microsoft.com/office/2007/relationships/hdphoto" Target="media/hdphoto5.wdp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microsoft.com/office/2007/relationships/hdphoto" Target="media/hdphoto6.wdp"/><Relationship Id="rId1" Type="http://schemas.openxmlformats.org/officeDocument/2006/relationships/image" Target="media/image11.png"/><Relationship Id="rId6" Type="http://schemas.openxmlformats.org/officeDocument/2006/relationships/image" Target="media/image14.png"/><Relationship Id="rId5" Type="http://schemas.openxmlformats.org/officeDocument/2006/relationships/image" Target="media/image13.png"/><Relationship Id="rId4" Type="http://schemas.microsoft.com/office/2007/relationships/hdphoto" Target="media/hdphoto7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e\AppData\Roaming\Microsoft\Templates\Bolet&#237;n%20de%20software.dotx" TargetMode="External"/></Relationships>
</file>

<file path=word/theme/theme1.xml><?xml version="1.0" encoding="utf-8"?>
<a:theme xmlns:a="http://schemas.openxmlformats.org/drawingml/2006/main" name="Office Theme">
  <a:themeElements>
    <a:clrScheme name="Softwar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48B62B-5A66-449B-8454-4A9C2FB643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Boletín de software.dotx</Template>
  <TotalTime>0</TotalTime>
  <Pages>4</Pages>
  <Words>372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2022-08-05T01:19:00Z</dcterms:created>
  <dcterms:modified xsi:type="dcterms:W3CDTF">2022-08-05T01:19:00Z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